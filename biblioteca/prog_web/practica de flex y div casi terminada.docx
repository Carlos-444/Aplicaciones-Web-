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1A47" w14:textId="77777777" w:rsidR="00627444" w:rsidRDefault="00627444" w:rsidP="00627444">
      <w:r>
        <w:rPr>
          <w:noProof/>
        </w:rPr>
        <w:drawing>
          <wp:anchor distT="0" distB="0" distL="114300" distR="114300" simplePos="0" relativeHeight="251656704" behindDoc="1" locked="0" layoutInCell="1" allowOverlap="1" wp14:anchorId="3A52202E" wp14:editId="7BA95601">
            <wp:simplePos x="0" y="0"/>
            <wp:positionH relativeFrom="page">
              <wp:align>left</wp:align>
            </wp:positionH>
            <wp:positionV relativeFrom="paragraph">
              <wp:posOffset>-1095738</wp:posOffset>
            </wp:positionV>
            <wp:extent cx="7837714" cy="10231968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UMENTO-PORTAD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0366" cy="102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FEB70" w14:textId="77777777" w:rsidR="00627444" w:rsidRDefault="00627444" w:rsidP="00627444"/>
    <w:p w14:paraId="61B809C4" w14:textId="77777777" w:rsidR="00627444" w:rsidRDefault="00627444" w:rsidP="00627444"/>
    <w:p w14:paraId="6C5B9B7D" w14:textId="77777777" w:rsidR="00627444" w:rsidRDefault="00627444" w:rsidP="00627444"/>
    <w:p w14:paraId="1168EAD9" w14:textId="77777777" w:rsidR="00627444" w:rsidRDefault="00627444" w:rsidP="00627444">
      <w:pPr>
        <w:ind w:firstLine="708"/>
      </w:pPr>
    </w:p>
    <w:p w14:paraId="0106319F" w14:textId="77777777" w:rsidR="00627444" w:rsidRDefault="00627444" w:rsidP="00627444"/>
    <w:p w14:paraId="65AA495F" w14:textId="77777777" w:rsidR="00627444" w:rsidRDefault="00627444" w:rsidP="00627444"/>
    <w:p w14:paraId="50CDAC96" w14:textId="77777777" w:rsidR="00627444" w:rsidRDefault="00627444" w:rsidP="00627444"/>
    <w:p w14:paraId="7D62CB15" w14:textId="77777777" w:rsidR="00627444" w:rsidRDefault="00627444" w:rsidP="00627444"/>
    <w:p w14:paraId="5215E79A" w14:textId="77777777" w:rsidR="00627444" w:rsidRDefault="00627444" w:rsidP="006274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A5567A4" wp14:editId="2975BB0C">
                <wp:simplePos x="0" y="0"/>
                <wp:positionH relativeFrom="margin">
                  <wp:posOffset>-825500</wp:posOffset>
                </wp:positionH>
                <wp:positionV relativeFrom="paragraph">
                  <wp:posOffset>437042</wp:posOffset>
                </wp:positionV>
                <wp:extent cx="726186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1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28C36C2" w14:textId="5727FFFC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Nombre de la Asignatura: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70111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Aplicaciones web</w:t>
                            </w:r>
                          </w:p>
                          <w:p w14:paraId="381DAC09" w14:textId="7777777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655D9CE6" w14:textId="68D93BF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Nombre del Profesor: </w:t>
                            </w:r>
                            <w:r w:rsidR="00670111" w:rsidRPr="00670111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ISC. ALEJANDRA BRIONES PATIÑO</w:t>
                            </w:r>
                          </w:p>
                          <w:p w14:paraId="53591645" w14:textId="7777777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1BB8326E" w14:textId="59DA6A90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Nombre de la Actividad:</w:t>
                            </w:r>
                            <w:r w:rsidR="00157E3A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Git y Flex</w:t>
                            </w:r>
                          </w:p>
                          <w:p w14:paraId="047365E1" w14:textId="7777777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5A1819E4" w14:textId="7777777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Nombre del Alumno: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Camargo Araujo Juan Carlos.</w:t>
                            </w:r>
                          </w:p>
                          <w:p w14:paraId="69A61FA9" w14:textId="77777777" w:rsidR="00627444" w:rsidRPr="00BE0F77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BE0F77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Grupo: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TIII-222</w:t>
                            </w:r>
                          </w:p>
                          <w:p w14:paraId="25197C73" w14:textId="77777777" w:rsidR="00627444" w:rsidRPr="00901963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DC80A63" w14:textId="77777777" w:rsidR="00627444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E436429" w14:textId="77777777" w:rsidR="00627444" w:rsidRPr="00901963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A665DD2" w14:textId="6F70C8C3" w:rsidR="00627444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El Marqués, Querétaro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ab/>
                              <w:t xml:space="preserve">                </w:t>
                            </w:r>
                            <w:r w:rsidR="00670111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22 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de </w:t>
                            </w:r>
                            <w:r w:rsidR="00670111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>septiembre</w:t>
                            </w:r>
                            <w:r w:rsidRPr="000D48FC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  <w:t xml:space="preserve"> del 2026</w:t>
                            </w:r>
                          </w:p>
                          <w:p w14:paraId="242A34D5" w14:textId="77777777" w:rsidR="00627444" w:rsidRDefault="00627444" w:rsidP="00627444">
                            <w:pPr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  <w:p w14:paraId="263E523D" w14:textId="77777777" w:rsidR="00670111" w:rsidRPr="000D48FC" w:rsidRDefault="00670111" w:rsidP="00627444">
                            <w:pPr>
                              <w:rPr>
                                <w:rFonts w:ascii="Arial" w:hAnsi="Arial" w:cs="Arial"/>
                                <w:color w:val="E8E8E8" w:themeColor="background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5567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5pt;margin-top:34.4pt;width:571.8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" filled="f" stroked="f">
                <v:textbox style="mso-fit-shape-to-text:t">
                  <w:txbxContent>
                    <w:p w14:paraId="628C36C2" w14:textId="5727FFFC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Nombre de la Asignatura: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</w:t>
                      </w:r>
                      <w:r w:rsidR="00670111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Aplicaciones web</w:t>
                      </w:r>
                    </w:p>
                    <w:p w14:paraId="381DAC09" w14:textId="7777777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655D9CE6" w14:textId="68D93BF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Nombre del Profesor: </w:t>
                      </w:r>
                      <w:r w:rsidR="00670111" w:rsidRPr="00670111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ISC. ALEJANDRA BRIONES PATIÑO</w:t>
                      </w:r>
                    </w:p>
                    <w:p w14:paraId="53591645" w14:textId="7777777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1BB8326E" w14:textId="59DA6A90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Nombre de la Actividad:</w:t>
                      </w:r>
                      <w:r w:rsidR="00157E3A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Git y Flex</w:t>
                      </w:r>
                    </w:p>
                    <w:p w14:paraId="047365E1" w14:textId="7777777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5A1819E4" w14:textId="7777777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Nombre del Alumno: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Camargo Araujo Juan Carlos.</w:t>
                      </w:r>
                    </w:p>
                    <w:p w14:paraId="69A61FA9" w14:textId="77777777" w:rsidR="00627444" w:rsidRPr="00BE0F77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BE0F77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Grupo: </w:t>
                      </w:r>
                      <w: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TIII-222</w:t>
                      </w:r>
                    </w:p>
                    <w:p w14:paraId="25197C73" w14:textId="77777777" w:rsidR="00627444" w:rsidRPr="00901963" w:rsidRDefault="00627444" w:rsidP="00627444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DC80A63" w14:textId="77777777" w:rsidR="00627444" w:rsidRDefault="00627444" w:rsidP="00627444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E436429" w14:textId="77777777" w:rsidR="00627444" w:rsidRPr="00901963" w:rsidRDefault="00627444" w:rsidP="00627444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A665DD2" w14:textId="6F70C8C3" w:rsidR="00627444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El Marqués, Querétaro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ab/>
                        <w:t xml:space="preserve">                </w:t>
                      </w:r>
                      <w:r w:rsidR="00670111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22 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de </w:t>
                      </w:r>
                      <w:r w:rsidR="00670111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>septiembre</w:t>
                      </w:r>
                      <w:r w:rsidRPr="000D48FC"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  <w:t xml:space="preserve"> del 2026</w:t>
                      </w:r>
                    </w:p>
                    <w:p w14:paraId="242A34D5" w14:textId="77777777" w:rsidR="00627444" w:rsidRDefault="00627444" w:rsidP="00627444">
                      <w:pPr>
                        <w:rPr>
                          <w:rFonts w:ascii="Arial" w:hAnsi="Arial" w:cs="Arial"/>
                          <w:b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  <w:p w14:paraId="263E523D" w14:textId="77777777" w:rsidR="00670111" w:rsidRPr="000D48FC" w:rsidRDefault="00670111" w:rsidP="00627444">
                      <w:pPr>
                        <w:rPr>
                          <w:rFonts w:ascii="Arial" w:hAnsi="Arial" w:cs="Arial"/>
                          <w:color w:val="E8E8E8" w:themeColor="background2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2F6021" w14:textId="2E7AFEBF" w:rsidR="007C6602" w:rsidRDefault="00670111">
      <w:r>
        <w:lastRenderedPageBreak/>
        <w:t xml:space="preserve">Iniciamos con un html5 para darle estructura a mi </w:t>
      </w:r>
      <w:r w:rsidR="00C800F2">
        <w:t>página</w:t>
      </w:r>
      <w:r>
        <w:t xml:space="preserve"> web, así mismo creamos un div.</w:t>
      </w:r>
    </w:p>
    <w:p w14:paraId="27BBFC7E" w14:textId="48DEABFA" w:rsidR="00670111" w:rsidRDefault="00670111">
      <w:r w:rsidRPr="007C6602">
        <w:rPr>
          <w:noProof/>
        </w:rPr>
        <w:drawing>
          <wp:anchor distT="0" distB="0" distL="114300" distR="114300" simplePos="0" relativeHeight="251657728" behindDoc="0" locked="0" layoutInCell="1" allowOverlap="1" wp14:anchorId="7467873F" wp14:editId="0EB2C17E">
            <wp:simplePos x="0" y="0"/>
            <wp:positionH relativeFrom="margin">
              <wp:align>left</wp:align>
            </wp:positionH>
            <wp:positionV relativeFrom="paragraph">
              <wp:posOffset>5504</wp:posOffset>
            </wp:positionV>
            <wp:extent cx="2751667" cy="1557659"/>
            <wp:effectExtent l="0" t="0" r="0" b="4445"/>
            <wp:wrapNone/>
            <wp:docPr id="1334675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55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667" cy="155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E3646" w14:textId="09BC47D9" w:rsidR="00670111" w:rsidRDefault="00670111"/>
    <w:p w14:paraId="3016AA42" w14:textId="604976E0" w:rsidR="00670111" w:rsidRDefault="00670111"/>
    <w:p w14:paraId="2271AD24" w14:textId="4A2D8DA8" w:rsidR="00670111" w:rsidRDefault="00670111"/>
    <w:p w14:paraId="7E7AB2E4" w14:textId="77777777" w:rsidR="00670111" w:rsidRDefault="00670111"/>
    <w:p w14:paraId="2B2A7E7C" w14:textId="77777777" w:rsidR="00670111" w:rsidRDefault="00670111"/>
    <w:p w14:paraId="7945A350" w14:textId="7DA0B452" w:rsidR="00670111" w:rsidRDefault="00670111">
      <w:r>
        <w:t>Este comando nos sirve para crear tres div con clase y la etiqueta de estilos.</w:t>
      </w:r>
    </w:p>
    <w:p w14:paraId="0EBDAAC1" w14:textId="442DC6A5" w:rsidR="007C6602" w:rsidRDefault="007C6602">
      <w:r w:rsidRPr="007C6602">
        <w:rPr>
          <w:noProof/>
        </w:rPr>
        <w:drawing>
          <wp:inline distT="0" distB="0" distL="0" distR="0" wp14:anchorId="0EF1FF95" wp14:editId="74E6B7CA">
            <wp:extent cx="4023709" cy="1752752"/>
            <wp:effectExtent l="0" t="0" r="0" b="0"/>
            <wp:docPr id="147057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BC7C" w14:textId="5D027675" w:rsidR="007C6602" w:rsidRDefault="00670111">
      <w:r>
        <w:t>Así se ven los div con las clases, le ponemos como nombre contenedor.</w:t>
      </w:r>
    </w:p>
    <w:p w14:paraId="734AD8F6" w14:textId="38D89576" w:rsidR="007C6602" w:rsidRDefault="007C6602">
      <w:r w:rsidRPr="007C6602">
        <w:rPr>
          <w:noProof/>
        </w:rPr>
        <w:drawing>
          <wp:inline distT="0" distB="0" distL="0" distR="0" wp14:anchorId="67EAB0D3" wp14:editId="318E6A24">
            <wp:extent cx="2949196" cy="1813717"/>
            <wp:effectExtent l="0" t="0" r="3810" b="0"/>
            <wp:docPr id="1506590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90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27C9" w14:textId="77777777" w:rsidR="00F06760" w:rsidRDefault="00F06760"/>
    <w:p w14:paraId="37B8D15A" w14:textId="77777777" w:rsidR="00F06760" w:rsidRDefault="00F06760"/>
    <w:p w14:paraId="7AEBB273" w14:textId="3F29EF32" w:rsidR="00F06760" w:rsidRDefault="00F06760">
      <w:r>
        <w:br w:type="page"/>
      </w:r>
    </w:p>
    <w:p w14:paraId="218D2CE2" w14:textId="621472DB" w:rsidR="00F06760" w:rsidRDefault="00670111">
      <w:r>
        <w:lastRenderedPageBreak/>
        <w:t xml:space="preserve">Dentro </w:t>
      </w:r>
      <w:r w:rsidR="008029EC">
        <w:t xml:space="preserve">del div creamos una etiqueta h1 y en el div en la etiqueta de style ponemos </w:t>
      </w:r>
      <w:r w:rsidR="005F5C92">
        <w:t>un background color, y un width.</w:t>
      </w:r>
      <w:r w:rsidR="008029EC">
        <w:t xml:space="preserve"> </w:t>
      </w:r>
    </w:p>
    <w:p w14:paraId="4EF4D53E" w14:textId="749090E3" w:rsidR="00F06760" w:rsidRDefault="00F06760">
      <w:r w:rsidRPr="00F06760">
        <w:rPr>
          <w:noProof/>
        </w:rPr>
        <w:drawing>
          <wp:inline distT="0" distB="0" distL="0" distR="0" wp14:anchorId="69135BDC" wp14:editId="7AA5B9A5">
            <wp:extent cx="5612130" cy="2351405"/>
            <wp:effectExtent l="0" t="0" r="7620" b="0"/>
            <wp:docPr id="634286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FE0D" w14:textId="3B77F297" w:rsidR="005F5C92" w:rsidRDefault="005F5C92">
      <w:r>
        <w:t xml:space="preserve">Esto se visualiza en el navegador de la página. </w:t>
      </w:r>
    </w:p>
    <w:p w14:paraId="46CA3019" w14:textId="257AB201" w:rsidR="00F06760" w:rsidRDefault="00F06760">
      <w:r w:rsidRPr="00F06760">
        <w:rPr>
          <w:noProof/>
        </w:rPr>
        <w:drawing>
          <wp:inline distT="0" distB="0" distL="0" distR="0" wp14:anchorId="6F0B8616" wp14:editId="2823DCE6">
            <wp:extent cx="2362405" cy="1874682"/>
            <wp:effectExtent l="0" t="0" r="0" b="0"/>
            <wp:docPr id="961916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6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3AB" w14:textId="4AFF6EE1" w:rsidR="005F5C92" w:rsidRDefault="005F5C92">
      <w:r>
        <w:t xml:space="preserve">Para que el contenedor se ve a de forma de fila utilizamos el siguiente  css esto solo </w:t>
      </w:r>
      <w:r w:rsidR="00763B6B">
        <w:t>funciona</w:t>
      </w:r>
      <w:r>
        <w:t xml:space="preserve"> </w:t>
      </w:r>
      <w:r w:rsidR="00763B6B">
        <w:t xml:space="preserve"> </w:t>
      </w:r>
      <w:r>
        <w:t>con un contenedor que englobe los otros div</w:t>
      </w:r>
    </w:p>
    <w:p w14:paraId="4C870C0A" w14:textId="24DB2B08" w:rsidR="00DF28B0" w:rsidRDefault="00DF28B0">
      <w:r w:rsidRPr="00DF28B0">
        <w:rPr>
          <w:noProof/>
        </w:rPr>
        <w:drawing>
          <wp:inline distT="0" distB="0" distL="0" distR="0" wp14:anchorId="070EA169" wp14:editId="5752E1E8">
            <wp:extent cx="2911092" cy="1501270"/>
            <wp:effectExtent l="0" t="0" r="3810" b="3810"/>
            <wp:docPr id="1273711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1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B40C" w14:textId="5A6AF7C2" w:rsidR="00763B6B" w:rsidRDefault="00763B6B">
      <w:r>
        <w:t>De esta forma se visualiza, de forma de fila así mismo tiene un gap de 20 px esto para q no se ven junos los recuadros.</w:t>
      </w:r>
    </w:p>
    <w:p w14:paraId="2AED925A" w14:textId="5480CD09" w:rsidR="00DF28B0" w:rsidRDefault="00DF28B0">
      <w:r w:rsidRPr="00DF28B0">
        <w:rPr>
          <w:noProof/>
        </w:rPr>
        <w:drawing>
          <wp:inline distT="0" distB="0" distL="0" distR="0" wp14:anchorId="5E9304F2" wp14:editId="723E724B">
            <wp:extent cx="5612130" cy="344170"/>
            <wp:effectExtent l="0" t="0" r="7620" b="0"/>
            <wp:docPr id="93437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3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345" w14:textId="69424FB8" w:rsidR="00763B6B" w:rsidRDefault="00E64EC0">
      <w:r>
        <w:lastRenderedPageBreak/>
        <w:t xml:space="preserve">Aquí solo </w:t>
      </w:r>
      <w:r w:rsidR="003C05FD">
        <w:t>agregamos</w:t>
      </w:r>
      <w:r>
        <w:t xml:space="preserve"> más div con un total de 7</w:t>
      </w:r>
    </w:p>
    <w:p w14:paraId="7B8D4514" w14:textId="4695AC4C" w:rsidR="0010303A" w:rsidRDefault="0010303A">
      <w:r w:rsidRPr="0010303A">
        <w:rPr>
          <w:noProof/>
        </w:rPr>
        <w:drawing>
          <wp:inline distT="0" distB="0" distL="0" distR="0" wp14:anchorId="76FFB7DF" wp14:editId="294A9C34">
            <wp:extent cx="3543300" cy="2098798"/>
            <wp:effectExtent l="0" t="0" r="0" b="0"/>
            <wp:docPr id="21144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6753" cy="210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05B7" w14:textId="77777777" w:rsidR="003C05FD" w:rsidRDefault="003C05FD"/>
    <w:p w14:paraId="5C920DD7" w14:textId="51E1CD85" w:rsidR="003C05FD" w:rsidRDefault="003C05FD">
      <w:r>
        <w:t>Aquí quitamos los ccs que le habíamos dado antes y agregamos un display de columnas donde sean 3 y una fracción.</w:t>
      </w:r>
    </w:p>
    <w:p w14:paraId="5C6231B9" w14:textId="194B9FD6" w:rsidR="0010303A" w:rsidRDefault="0010303A">
      <w:r w:rsidRPr="0010303A">
        <w:rPr>
          <w:noProof/>
        </w:rPr>
        <w:drawing>
          <wp:inline distT="0" distB="0" distL="0" distR="0" wp14:anchorId="053F8B12" wp14:editId="71C6D919">
            <wp:extent cx="4168501" cy="2362405"/>
            <wp:effectExtent l="0" t="0" r="3810" b="0"/>
            <wp:docPr id="76104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8C79" w14:textId="2FAA93D2" w:rsidR="0010303A" w:rsidRDefault="003C05FD">
      <w:r>
        <w:t>Se vemos fueron 3 columnas 1 de 3 y las otras dos en 2.</w:t>
      </w:r>
    </w:p>
    <w:p w14:paraId="13B6DE8B" w14:textId="22CE9F12" w:rsidR="0010303A" w:rsidRDefault="0010303A">
      <w:r w:rsidRPr="0010303A">
        <w:rPr>
          <w:noProof/>
        </w:rPr>
        <w:drawing>
          <wp:inline distT="0" distB="0" distL="0" distR="0" wp14:anchorId="6BB93CA5" wp14:editId="0F465746">
            <wp:extent cx="5612130" cy="1297305"/>
            <wp:effectExtent l="0" t="0" r="7620" b="0"/>
            <wp:docPr id="122923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13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2A7A" w14:textId="77777777" w:rsidR="0010303A" w:rsidRDefault="0010303A"/>
    <w:p w14:paraId="5BA1D78E" w14:textId="77777777" w:rsidR="0010303A" w:rsidRDefault="0010303A"/>
    <w:p w14:paraId="472576D8" w14:textId="77777777" w:rsidR="005B7636" w:rsidRDefault="005B7636"/>
    <w:p w14:paraId="4B4DFDA7" w14:textId="144565B1" w:rsidR="003C05FD" w:rsidRDefault="003C05FD">
      <w:r>
        <w:lastRenderedPageBreak/>
        <w:t>Aquí en unos de los div en la clase se llamo card larga la cual va hacer su función de estirarse un solo div  como si fueran 3</w:t>
      </w:r>
    </w:p>
    <w:p w14:paraId="423AA565" w14:textId="22B564E8" w:rsidR="005B7636" w:rsidRDefault="005B7636">
      <w:r w:rsidRPr="005B7636">
        <w:rPr>
          <w:noProof/>
        </w:rPr>
        <w:drawing>
          <wp:inline distT="0" distB="0" distL="0" distR="0" wp14:anchorId="23ECDCEB" wp14:editId="50E3E588">
            <wp:extent cx="3406435" cy="1828958"/>
            <wp:effectExtent l="0" t="0" r="3810" b="0"/>
            <wp:docPr id="210508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0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84D4" w14:textId="3CB917CA" w:rsidR="005B7636" w:rsidRDefault="005B7636">
      <w:r w:rsidRPr="005B7636">
        <w:rPr>
          <w:noProof/>
        </w:rPr>
        <w:drawing>
          <wp:inline distT="0" distB="0" distL="0" distR="0" wp14:anchorId="23D27BCD" wp14:editId="07FCBB18">
            <wp:extent cx="5612130" cy="1230630"/>
            <wp:effectExtent l="0" t="0" r="7620" b="7620"/>
            <wp:docPr id="738448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48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1EAF" w14:textId="575461A0" w:rsidR="00CB3058" w:rsidRDefault="003C05FD">
      <w:r>
        <w:t>Aquí el div larga que suplirá al div 3, de color verde.</w:t>
      </w:r>
    </w:p>
    <w:p w14:paraId="22F78085" w14:textId="6F17F2EA" w:rsidR="00CB3058" w:rsidRDefault="00CB3058">
      <w:r w:rsidRPr="00CB3058">
        <w:rPr>
          <w:noProof/>
        </w:rPr>
        <w:drawing>
          <wp:inline distT="0" distB="0" distL="0" distR="0" wp14:anchorId="04CEE7E2" wp14:editId="55BB9781">
            <wp:extent cx="5612130" cy="2141855"/>
            <wp:effectExtent l="0" t="0" r="7620" b="0"/>
            <wp:docPr id="702727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7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02BF" w14:textId="054E0C43" w:rsidR="003C05FD" w:rsidRDefault="003C05FD">
      <w:r>
        <w:t xml:space="preserve">Si vemos el div 3 ya esta hasta la esquina donde el verde toma el tamaño completo como si tuviéramos los 3 en </w:t>
      </w:r>
    </w:p>
    <w:p w14:paraId="6BD68074" w14:textId="77777777" w:rsidR="00CB3058" w:rsidRDefault="00CB3058"/>
    <w:p w14:paraId="691ECE3D" w14:textId="2AD9A90B" w:rsidR="00CB3058" w:rsidRDefault="00CB3058">
      <w:r w:rsidRPr="00CB3058">
        <w:rPr>
          <w:noProof/>
        </w:rPr>
        <w:drawing>
          <wp:inline distT="0" distB="0" distL="0" distR="0" wp14:anchorId="7B36C37D" wp14:editId="6B3774CA">
            <wp:extent cx="4699000" cy="1072401"/>
            <wp:effectExtent l="0" t="0" r="6350" b="0"/>
            <wp:docPr id="1684852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20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6662" cy="10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9509" w14:textId="35148002" w:rsidR="003C05FD" w:rsidRDefault="003C05FD">
      <w:r>
        <w:lastRenderedPageBreak/>
        <w:t xml:space="preserve">Aquí solo agregamos un img para colocar una imagen y se ve solo </w:t>
      </w:r>
      <w:r w:rsidR="005D3223">
        <w:t>adentro</w:t>
      </w:r>
      <w:r>
        <w:t xml:space="preserve"> de </w:t>
      </w:r>
      <w:r w:rsidR="005D3223">
        <w:t>nuestro contenedor de mejor forma.</w:t>
      </w:r>
    </w:p>
    <w:p w14:paraId="34B8ECD5" w14:textId="58F0D2D1" w:rsidR="00CB3058" w:rsidRDefault="00CB3058">
      <w:r w:rsidRPr="00CB3058">
        <w:rPr>
          <w:noProof/>
        </w:rPr>
        <w:drawing>
          <wp:inline distT="0" distB="0" distL="0" distR="0" wp14:anchorId="29D4874D" wp14:editId="1A3A1391">
            <wp:extent cx="5612130" cy="884555"/>
            <wp:effectExtent l="0" t="0" r="7620" b="0"/>
            <wp:docPr id="87913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1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B04D" w14:textId="77777777" w:rsidR="00157E3A" w:rsidRDefault="00157E3A"/>
    <w:p w14:paraId="6E0618AF" w14:textId="03296A07" w:rsidR="00157E3A" w:rsidRDefault="00157E3A">
      <w:r>
        <w:t>Así se visualiza el ejercicio de nuestro CV en html haciendo el uso de los div, los padding y los flex en la práctica de la sección.</w:t>
      </w:r>
    </w:p>
    <w:p w14:paraId="4400CACF" w14:textId="0F2A145F" w:rsidR="00157E3A" w:rsidRDefault="00157E3A">
      <w:r w:rsidRPr="00157E3A">
        <w:drawing>
          <wp:inline distT="0" distB="0" distL="0" distR="0" wp14:anchorId="5C5C484B" wp14:editId="4C1CB5DF">
            <wp:extent cx="5612130" cy="2598420"/>
            <wp:effectExtent l="0" t="0" r="7620" b="0"/>
            <wp:docPr id="1224320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0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76D6" w14:textId="77777777" w:rsidR="00EA2FB8" w:rsidRDefault="00EA2FB8"/>
    <w:sectPr w:rsidR="00EA2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0689E" w14:textId="77777777" w:rsidR="00435DCB" w:rsidRDefault="00435DCB" w:rsidP="003C05FD">
      <w:pPr>
        <w:spacing w:after="0" w:line="240" w:lineRule="auto"/>
      </w:pPr>
      <w:r>
        <w:separator/>
      </w:r>
    </w:p>
  </w:endnote>
  <w:endnote w:type="continuationSeparator" w:id="0">
    <w:p w14:paraId="1D491AC1" w14:textId="77777777" w:rsidR="00435DCB" w:rsidRDefault="00435DCB" w:rsidP="003C0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F839C" w14:textId="77777777" w:rsidR="00435DCB" w:rsidRDefault="00435DCB" w:rsidP="003C05FD">
      <w:pPr>
        <w:spacing w:after="0" w:line="240" w:lineRule="auto"/>
      </w:pPr>
      <w:r>
        <w:separator/>
      </w:r>
    </w:p>
  </w:footnote>
  <w:footnote w:type="continuationSeparator" w:id="0">
    <w:p w14:paraId="0DE55F1E" w14:textId="77777777" w:rsidR="00435DCB" w:rsidRDefault="00435DCB" w:rsidP="003C05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02"/>
    <w:rsid w:val="000F7278"/>
    <w:rsid w:val="0010303A"/>
    <w:rsid w:val="00157E3A"/>
    <w:rsid w:val="00205224"/>
    <w:rsid w:val="002A755F"/>
    <w:rsid w:val="00344C3F"/>
    <w:rsid w:val="003C05FD"/>
    <w:rsid w:val="00435DCB"/>
    <w:rsid w:val="005433C5"/>
    <w:rsid w:val="005B0E43"/>
    <w:rsid w:val="005B7636"/>
    <w:rsid w:val="005C0AF3"/>
    <w:rsid w:val="005D3223"/>
    <w:rsid w:val="005F5C92"/>
    <w:rsid w:val="00627444"/>
    <w:rsid w:val="00670111"/>
    <w:rsid w:val="00673EE9"/>
    <w:rsid w:val="00763B6B"/>
    <w:rsid w:val="007C6602"/>
    <w:rsid w:val="008029EC"/>
    <w:rsid w:val="0097433B"/>
    <w:rsid w:val="00B253C6"/>
    <w:rsid w:val="00B77777"/>
    <w:rsid w:val="00BE0751"/>
    <w:rsid w:val="00C17C8F"/>
    <w:rsid w:val="00C518CC"/>
    <w:rsid w:val="00C63F7B"/>
    <w:rsid w:val="00C800F2"/>
    <w:rsid w:val="00CB3058"/>
    <w:rsid w:val="00DF28B0"/>
    <w:rsid w:val="00E64EC0"/>
    <w:rsid w:val="00EA2FB8"/>
    <w:rsid w:val="00F0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6BC4"/>
  <w15:chartTrackingRefBased/>
  <w15:docId w15:val="{EA09DD42-FAD0-4530-AB8F-678F7CCE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444"/>
    <w:rPr>
      <w:rFonts w:eastAsiaTheme="minorEastAsia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2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2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2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444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27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444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27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4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0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05FD"/>
    <w:rPr>
      <w:rFonts w:eastAsiaTheme="minorEastAsia"/>
      <w:kern w:val="0"/>
      <w:lang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0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05FD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939\OneDrive\Documents\Plantillas%20personalizadas%20de%20Office\Doc5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2EB9C-768A-4031-9FC6-288E1645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Doc5</Template>
  <TotalTime>88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6</cp:revision>
  <cp:lastPrinted>2026-09-29T03:30:00Z</cp:lastPrinted>
  <dcterms:created xsi:type="dcterms:W3CDTF">2026-09-23T05:28:00Z</dcterms:created>
  <dcterms:modified xsi:type="dcterms:W3CDTF">2026-09-29T04:23:00Z</dcterms:modified>
</cp:coreProperties>
</file>